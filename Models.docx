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775" w:rsidRPr="00F131AD" w:rsidRDefault="00106775" w:rsidP="00EE0F37">
      <w:pPr>
        <w:pStyle w:val="Caption"/>
      </w:pPr>
      <w:r w:rsidRPr="00F131AD">
        <w:t xml:space="preserve">Table </w:t>
      </w:r>
      <w:r w:rsidR="00AA4255">
        <w:t>3</w:t>
      </w:r>
      <w:r w:rsidR="00627C20">
        <w:t>.1</w:t>
      </w:r>
      <w:r w:rsidRPr="00F131AD">
        <w:t>: Linear Regression Results of Models 1 &amp; 2 &amp; 3</w:t>
      </w:r>
    </w:p>
    <w:tbl>
      <w:tblPr>
        <w:tblW w:w="8931" w:type="dxa"/>
        <w:jc w:val="center"/>
        <w:tblCellSpacing w:w="15" w:type="dxa"/>
        <w:tblLook w:val="04A0" w:firstRow="1" w:lastRow="0" w:firstColumn="1" w:lastColumn="0" w:noHBand="0" w:noVBand="1"/>
      </w:tblPr>
      <w:tblGrid>
        <w:gridCol w:w="1617"/>
        <w:gridCol w:w="2433"/>
        <w:gridCol w:w="2433"/>
        <w:gridCol w:w="2448"/>
      </w:tblGrid>
      <w:tr w:rsidR="00B42951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42951" w:rsidRPr="00F131AD" w:rsidRDefault="00B42951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vMerge w:val="restart"/>
            <w:tcBorders>
              <w:top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42951" w:rsidRPr="00F131AD" w:rsidRDefault="00B4295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Style w:val="Emphasis"/>
                <w:rFonts w:eastAsia="Times New Roman"/>
                <w:sz w:val="18"/>
                <w:szCs w:val="18"/>
              </w:rPr>
              <w:t>Dependent variable:</w:t>
            </w:r>
          </w:p>
        </w:tc>
      </w:tr>
      <w:tr w:rsidR="00B42951" w:rsidRPr="00F131AD" w:rsidTr="00BC0C78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42951" w:rsidRPr="00F131AD" w:rsidRDefault="00B42951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vMerge/>
            <w:tcBorders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42951" w:rsidRPr="00F131AD" w:rsidRDefault="00B42951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(0)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(Model 1</w:t>
            </w:r>
            <w:r w:rsidR="00BC0C78" w:rsidRPr="00F131AD">
              <w:rPr>
                <w:rFonts w:eastAsia="Times New Roman"/>
                <w:sz w:val="18"/>
                <w:szCs w:val="18"/>
              </w:rPr>
              <w:t>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(Model 2</w:t>
            </w:r>
            <w:r w:rsidR="00BC0C78" w:rsidRPr="00F131AD">
              <w:rPr>
                <w:rFonts w:eastAsia="Times New Roman"/>
                <w:sz w:val="18"/>
                <w:szCs w:val="18"/>
              </w:rPr>
              <w:t>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</w:t>
            </w:r>
            <w:r w:rsidR="00C121CB" w:rsidRPr="00F131AD">
              <w:rPr>
                <w:rFonts w:eastAsia="Times New Roman"/>
                <w:sz w:val="18"/>
                <w:szCs w:val="18"/>
              </w:rPr>
              <w:t xml:space="preserve">Model </w:t>
            </w:r>
            <w:r w:rsidRPr="00F131AD">
              <w:rPr>
                <w:rFonts w:eastAsia="Times New Roman"/>
                <w:sz w:val="18"/>
                <w:szCs w:val="18"/>
              </w:rPr>
              <w:t>3)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(7)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0.486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0.462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0.461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0.114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0.110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0.110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-0.544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-0.551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-0.552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(8)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0.359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0.337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0.336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-0.435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-0.444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-0.445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(9)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0.222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0.211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0.210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(6)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0.073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0.055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0.054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-0.276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-0.282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-0.283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0.111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0.107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0.107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-0.110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-0.109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-0.109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-0.111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-0.114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-0.114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-0.140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-0.145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-0.146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-0.071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-0.081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-0.082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(8)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2.100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2.098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(0.110)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(0.110)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lastRenderedPageBreak/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(7)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1.908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1.907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(0.101)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(0.101)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(6)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1.313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1.312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(0.090)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(0.090)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0.672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0.671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(0.070)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(0.070)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(9)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1.565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1.563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(0.114)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(0.114)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1.401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1.399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(0.112)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(0.112)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1.389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1.386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(0.107)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(0.107)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1.048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1.047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(0.100)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(0.100)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0.900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0.899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(0.089)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(0.089)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0.569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0.569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(0.070)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(0.070)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0.00000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(0.00000)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0.282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0.282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(0.063)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(0.063)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C121CB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D</w:t>
            </w:r>
            <w:r w:rsidRPr="00F131AD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F131AD">
              <w:rPr>
                <w:rFonts w:eastAsia="Times New Roman"/>
                <w:sz w:val="18"/>
                <w:szCs w:val="18"/>
              </w:rPr>
              <w:t>(1)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0.182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0.181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(0.063)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(0.063)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Constant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14.180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13.018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9.417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(3.778)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(3.761)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(3.892)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Observations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52,962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52,962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52,962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R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0.585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0.589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0.589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Adjusted R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0.584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0.588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0.589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Residual Std. Error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867.294 (df = 52948)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863.136 (df = 52936)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863.040 (df = 52935)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F Statistic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5,731.463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  <w:r w:rsidRPr="00F131AD">
              <w:rPr>
                <w:rFonts w:eastAsia="Times New Roman"/>
                <w:sz w:val="18"/>
                <w:szCs w:val="18"/>
              </w:rPr>
              <w:t xml:space="preserve"> (df = 13; 52948)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3,030.079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  <w:r w:rsidRPr="00F131AD">
              <w:rPr>
                <w:rFonts w:eastAsia="Times New Roman"/>
                <w:sz w:val="18"/>
                <w:szCs w:val="18"/>
              </w:rPr>
              <w:t xml:space="preserve"> (df = 25; 52936)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F131AD">
              <w:rPr>
                <w:rFonts w:eastAsia="Times New Roman"/>
                <w:sz w:val="18"/>
                <w:szCs w:val="18"/>
              </w:rPr>
              <w:t>2,914.683</w:t>
            </w:r>
            <w:r w:rsidRPr="00F131AD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  <w:r w:rsidRPr="00F131AD">
              <w:rPr>
                <w:rFonts w:eastAsia="Times New Roman"/>
                <w:sz w:val="18"/>
                <w:szCs w:val="18"/>
              </w:rPr>
              <w:t xml:space="preserve"> (df = 26; 52935)</w:t>
            </w:r>
          </w:p>
        </w:tc>
      </w:tr>
      <w:tr w:rsidR="00BC0C78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C0C78" w:rsidRPr="00F131AD" w:rsidRDefault="00BC0C78" w:rsidP="00A51341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</w:tr>
      <w:tr w:rsidR="00E14E7D" w:rsidRPr="00F131AD" w:rsidTr="00F131AD">
        <w:trPr>
          <w:trHeight w:hRule="exact" w:val="259"/>
          <w:tblCellSpacing w:w="15" w:type="dxa"/>
          <w:jc w:val="center"/>
        </w:trPr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52834" w:rsidRPr="003D189C" w:rsidRDefault="00E14E7D" w:rsidP="00F52834">
            <w:pPr>
              <w:rPr>
                <w:rStyle w:val="Emphasis"/>
                <w:sz w:val="18"/>
                <w:szCs w:val="18"/>
              </w:rPr>
            </w:pPr>
            <w:r w:rsidRPr="003D189C">
              <w:rPr>
                <w:rStyle w:val="Emphasis"/>
                <w:rFonts w:eastAsia="Times New Roman"/>
                <w:sz w:val="18"/>
                <w:szCs w:val="18"/>
              </w:rPr>
              <w:t>Note:</w:t>
            </w:r>
            <w:r w:rsidR="00BA6E74">
              <w:rPr>
                <w:rStyle w:val="Emphasis"/>
                <w:rFonts w:eastAsia="Times New Roman"/>
                <w:i w:val="0"/>
                <w:sz w:val="18"/>
                <w:szCs w:val="18"/>
              </w:rPr>
              <w:t xml:space="preserve"> </w:t>
            </w:r>
            <w:r w:rsidR="00F52834" w:rsidRPr="003D189C">
              <w:rPr>
                <w:rStyle w:val="Emphasis"/>
                <w:i w:val="0"/>
                <w:sz w:val="18"/>
                <w:szCs w:val="18"/>
              </w:rPr>
              <w:t>*p&lt;0.1; **p&lt;0.05; ***p&lt;0.01</w:t>
            </w:r>
          </w:p>
          <w:p w:rsidR="00E14E7D" w:rsidRPr="00F131AD" w:rsidRDefault="00E14E7D" w:rsidP="005D7591">
            <w:pPr>
              <w:rPr>
                <w:rFonts w:eastAsia="Times New Roman"/>
                <w:sz w:val="18"/>
                <w:szCs w:val="18"/>
              </w:rPr>
            </w:pPr>
          </w:p>
        </w:tc>
      </w:tr>
    </w:tbl>
    <w:p w:rsidR="00BC0C78" w:rsidRDefault="00BC0C78">
      <w:pPr>
        <w:rPr>
          <w:sz w:val="18"/>
          <w:szCs w:val="18"/>
        </w:rPr>
      </w:pPr>
    </w:p>
    <w:p w:rsidR="00B42951" w:rsidRDefault="00B42951" w:rsidP="00EE0F37">
      <w:pPr>
        <w:pStyle w:val="Caption"/>
      </w:pPr>
      <w:r>
        <w:t xml:space="preserve">Table </w:t>
      </w:r>
      <w:r w:rsidR="00AA4255">
        <w:t>3</w:t>
      </w:r>
      <w:r w:rsidR="008368C6">
        <w:t>.4</w:t>
      </w:r>
      <w:r>
        <w:t xml:space="preserve">: </w:t>
      </w:r>
      <w:r w:rsidRPr="00F131AD">
        <w:t>Linear Regres</w:t>
      </w:r>
      <w:r>
        <w:t>sion Results of Models 3 &amp; 4</w:t>
      </w:r>
    </w:p>
    <w:tbl>
      <w:tblPr>
        <w:tblW w:w="0" w:type="auto"/>
        <w:jc w:val="center"/>
        <w:tblCellSpacing w:w="15" w:type="dxa"/>
        <w:tblLook w:val="04A0" w:firstRow="1" w:lastRow="0" w:firstColumn="1" w:lastColumn="0" w:noHBand="0" w:noVBand="1"/>
      </w:tblPr>
      <w:tblGrid>
        <w:gridCol w:w="1460"/>
        <w:gridCol w:w="2192"/>
        <w:gridCol w:w="2207"/>
      </w:tblGrid>
      <w:tr w:rsidR="00B42951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42951" w:rsidRPr="00D73A93" w:rsidRDefault="00B42951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42951" w:rsidRPr="00D73A93" w:rsidRDefault="00B42951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Style w:val="Emphasis"/>
                <w:rFonts w:eastAsia="Times New Roman"/>
                <w:sz w:val="18"/>
                <w:szCs w:val="18"/>
              </w:rPr>
              <w:t>Dependent variable:</w:t>
            </w:r>
          </w:p>
        </w:tc>
      </w:tr>
      <w:tr w:rsidR="00B42951" w:rsidRPr="00D73A93" w:rsidTr="00BC0C78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42951" w:rsidRPr="00D73A93" w:rsidRDefault="00B42951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tcBorders>
              <w:bottom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42951" w:rsidRPr="00D73A93" w:rsidRDefault="00B42951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(0)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(Model 3</w:t>
            </w:r>
            <w:r w:rsidR="00A825BA" w:rsidRPr="00D73A93">
              <w:rPr>
                <w:rFonts w:eastAsia="Times New Roman"/>
                <w:sz w:val="18"/>
                <w:szCs w:val="18"/>
              </w:rPr>
              <w:t>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(Model 4</w:t>
            </w:r>
            <w:r w:rsidR="00A825BA" w:rsidRPr="00D73A93">
              <w:rPr>
                <w:rFonts w:eastAsia="Times New Roman"/>
                <w:sz w:val="18"/>
                <w:szCs w:val="18"/>
              </w:rPr>
              <w:t>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(7)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0.461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0.462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0.110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0.110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-0.552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-0.551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(8)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0.336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0.337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-0.445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-0.444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(9)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0.210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0.211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(6)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0.054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0.055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-0.283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-0.282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0.107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0.107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-0.109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-0.109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-0.114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-0.114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-0.146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-0.145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(0.004)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-0.082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-0.081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(0.005)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(8)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2.098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2.100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(0.110)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(0.110)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(7)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1.907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1.908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(0.101)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(0.101)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(6)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1.312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1.313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(0.090)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(0.090)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0.671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0.672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(0.070)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(0.070)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(9)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1.563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1.565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(0.114)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(0.114)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1.399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1.401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(0.112)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(0.112)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1.386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1.389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(0.107)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(0.107)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1.047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1.048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(0.100)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(0.100)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0.899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0.900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(0.089)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(0.089)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0.569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0.569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(0.070)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(0.070)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0.00000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(0.00000)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0.282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0.282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(0.063)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(0.063)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</w:t>
            </w:r>
            <w:r w:rsidRPr="00D73A93">
              <w:rPr>
                <w:rFonts w:eastAsia="Times New Roman"/>
                <w:sz w:val="18"/>
                <w:szCs w:val="18"/>
                <w:vertAlign w:val="subscript"/>
              </w:rPr>
              <w:t>diff</w:t>
            </w:r>
            <w:r w:rsidRPr="00D73A93">
              <w:rPr>
                <w:rFonts w:eastAsia="Times New Roman"/>
                <w:sz w:val="18"/>
                <w:szCs w:val="18"/>
              </w:rPr>
              <w:t>(1)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0.181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0.182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(0.063)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(0.063)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Constant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9.417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13.018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(3.892)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(3.761)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Observations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52,962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52,962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R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0.589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0.589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Adjusted R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0.589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0.588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Residual Std. Error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863.040 (df = 52935)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863.136 (df = 52936)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F Statistic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2,914.683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  <w:r w:rsidRPr="00D73A93">
              <w:rPr>
                <w:rFonts w:eastAsia="Times New Roman"/>
                <w:sz w:val="18"/>
                <w:szCs w:val="18"/>
              </w:rPr>
              <w:t xml:space="preserve"> (df = 26; 52935)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D73A93">
              <w:rPr>
                <w:rFonts w:eastAsia="Times New Roman"/>
                <w:sz w:val="18"/>
                <w:szCs w:val="18"/>
              </w:rPr>
              <w:t>3,030.079</w:t>
            </w:r>
            <w:r w:rsidRPr="00D73A93">
              <w:rPr>
                <w:rFonts w:eastAsia="Times New Roman"/>
                <w:sz w:val="18"/>
                <w:szCs w:val="18"/>
                <w:vertAlign w:val="superscript"/>
              </w:rPr>
              <w:t>***</w:t>
            </w:r>
            <w:r w:rsidRPr="00D73A93">
              <w:rPr>
                <w:rFonts w:eastAsia="Times New Roman"/>
                <w:sz w:val="18"/>
                <w:szCs w:val="18"/>
              </w:rPr>
              <w:t xml:space="preserve"> (df = 25; 52936)</w:t>
            </w: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A825BA" w:rsidRPr="00D73A93" w:rsidRDefault="00A825BA" w:rsidP="00D73A93">
            <w:pPr>
              <w:jc w:val="center"/>
              <w:rPr>
                <w:rFonts w:eastAsia="Times New Roman"/>
                <w:sz w:val="18"/>
                <w:szCs w:val="18"/>
              </w:rPr>
            </w:pPr>
          </w:p>
        </w:tc>
      </w:tr>
      <w:tr w:rsidR="00A825BA" w:rsidRPr="00D73A93" w:rsidTr="00D73A93">
        <w:trPr>
          <w:trHeight w:hRule="exact" w:val="261"/>
          <w:tblCellSpacing w:w="15" w:type="dxa"/>
          <w:jc w:val="center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64D7C" w:rsidRPr="00B64D7C" w:rsidRDefault="00A825BA" w:rsidP="00B64D7C">
            <w:pPr>
              <w:rPr>
                <w:sz w:val="18"/>
                <w:szCs w:val="18"/>
              </w:rPr>
            </w:pPr>
            <w:r w:rsidRPr="00D73A93">
              <w:rPr>
                <w:rStyle w:val="Emphasis"/>
                <w:rFonts w:eastAsia="Times New Roman"/>
                <w:sz w:val="18"/>
                <w:szCs w:val="18"/>
              </w:rPr>
              <w:t>Note:</w:t>
            </w:r>
            <w:r w:rsidR="003D189C" w:rsidRPr="003D189C">
              <w:rPr>
                <w:rFonts w:eastAsia="SimSun"/>
                <w:color w:val="333333"/>
              </w:rPr>
              <w:t xml:space="preserve"> </w:t>
            </w:r>
            <w:r w:rsidR="00B64D7C" w:rsidRPr="00B64D7C">
              <w:rPr>
                <w:sz w:val="18"/>
                <w:szCs w:val="18"/>
              </w:rPr>
              <w:t>*p&lt;0.1; **p&lt;0.05; ***p&lt;0.01</w:t>
            </w:r>
          </w:p>
          <w:p w:rsidR="00A825BA" w:rsidRPr="00D73A93" w:rsidRDefault="00A825BA" w:rsidP="00B42951">
            <w:pPr>
              <w:rPr>
                <w:rFonts w:eastAsia="Times New Roman"/>
                <w:sz w:val="18"/>
                <w:szCs w:val="18"/>
              </w:rPr>
            </w:pPr>
          </w:p>
        </w:tc>
      </w:tr>
    </w:tbl>
    <w:p w:rsidR="00A825BA" w:rsidRDefault="00A825BA">
      <w:pPr>
        <w:rPr>
          <w:sz w:val="18"/>
          <w:szCs w:val="18"/>
        </w:rPr>
      </w:pPr>
    </w:p>
    <w:p w:rsidR="00EE0F37" w:rsidRPr="00EE0F37" w:rsidRDefault="00EE0F37" w:rsidP="00EE0F37">
      <w:pPr>
        <w:pStyle w:val="Caption"/>
      </w:pPr>
      <w:bookmarkStart w:id="0" w:name="_GoBack"/>
      <w:r w:rsidRPr="00EE0F37">
        <w:t>Figure 3.1 Diagnostic Test</w:t>
      </w:r>
      <w:r w:rsidR="00CD0E98">
        <w:t xml:space="preserve"> Resu</w:t>
      </w:r>
      <w:r w:rsidR="00BC0C78">
        <w:t>lt</w:t>
      </w:r>
      <w:r w:rsidR="00CD0E98">
        <w:t>s</w:t>
      </w:r>
    </w:p>
    <w:p w:rsidR="009F64CD" w:rsidRDefault="00EE0F37" w:rsidP="009F64CD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mc:AlternateContent>
          <mc:Choice Requires="wpg">
            <w:drawing>
              <wp:inline distT="0" distB="0" distL="0" distR="0" wp14:anchorId="70DA0B75" wp14:editId="77F68E72">
                <wp:extent cx="5401292" cy="3286551"/>
                <wp:effectExtent l="0" t="0" r="9525" b="9525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1292" cy="3286551"/>
                          <a:chOff x="0" y="0"/>
                          <a:chExt cx="5401292" cy="3286551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80" cy="161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6201" y="0"/>
                            <a:ext cx="2625090" cy="1616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43806"/>
                            <a:ext cx="2658110" cy="1642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9057" y="1638520"/>
                            <a:ext cx="2642235" cy="1632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E292E6" id="Group 28" o:spid="_x0000_s1026" style="width:425.3pt;height:258.8pt;mso-position-horizontal-relative:char;mso-position-vertical-relative:line" coordsize="54012,3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width:26085;height:16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">
                  <v:imagedata r:id="rId9" o:title=""/>
                  <v:path arrowok="t"/>
                </v:shape>
                <v:shape id="Picture 21" o:spid="_x0000_s1028" type="#_x0000_t75" style="position:absolute;left:27062;width:26250;height:1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">
                  <v:imagedata r:id="rId10" o:title=""/>
                  <v:path arrowok="t"/>
                </v:shape>
                <v:shape id="Picture 22" o:spid="_x0000_s1029" type="#_x0000_t75" style="position:absolute;top:16438;width:26581;height:16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">
                  <v:imagedata r:id="rId11" o:title=""/>
                  <v:path arrowok="t"/>
                </v:shape>
                <v:shape id="Picture 23" o:spid="_x0000_s1030" type="#_x0000_t75" style="position:absolute;left:27590;top:16385;width:26422;height:16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bookmarkEnd w:id="0"/>
    <w:p w:rsidR="00BC0C78" w:rsidRDefault="00BC0C78" w:rsidP="009F64CD">
      <w:pPr>
        <w:rPr>
          <w:sz w:val="18"/>
          <w:szCs w:val="18"/>
        </w:rPr>
      </w:pPr>
    </w:p>
    <w:p w:rsidR="00BC0C78" w:rsidRDefault="00BC215C" w:rsidP="00BC215C">
      <w:pPr>
        <w:pStyle w:val="Caption"/>
        <w:ind w:firstLineChars="50" w:firstLine="9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155050</wp:posOffset>
                </wp:positionH>
                <wp:positionV relativeFrom="paragraph">
                  <wp:posOffset>194476</wp:posOffset>
                </wp:positionV>
                <wp:extent cx="5458074" cy="1376045"/>
                <wp:effectExtent l="0" t="0" r="9525" b="0"/>
                <wp:wrapTight wrapText="bothSides">
                  <wp:wrapPolygon edited="0">
                    <wp:start x="0" y="0"/>
                    <wp:lineTo x="0" y="21231"/>
                    <wp:lineTo x="10932" y="21231"/>
                    <wp:lineTo x="21562" y="21231"/>
                    <wp:lineTo x="21562" y="0"/>
                    <wp:lineTo x="0" y="0"/>
                  </wp:wrapPolygon>
                </wp:wrapTight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074" cy="1376045"/>
                          <a:chOff x="0" y="0"/>
                          <a:chExt cx="5458074" cy="137604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04" t="6952" r="1759" b="19561"/>
                          <a:stretch/>
                        </pic:blipFill>
                        <pic:spPr bwMode="auto">
                          <a:xfrm>
                            <a:off x="0" y="3975"/>
                            <a:ext cx="2601595" cy="1351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03" t="6252" r="1522" b="19023"/>
                          <a:stretch/>
                        </pic:blipFill>
                        <pic:spPr bwMode="auto">
                          <a:xfrm>
                            <a:off x="2794884" y="0"/>
                            <a:ext cx="2663190" cy="1376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190FFF" id="Group 35" o:spid="_x0000_s1026" style="position:absolute;left:0;text-align:left;margin-left:12.2pt;margin-top:15.3pt;width:429.75pt;height:108.35pt;z-index:251657216" coordsize="54580,13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">
                <v:shape id="Picture 29" o:spid="_x0000_s1027" type="#_x0000_t75" style="position:absolute;top:39;width:26015;height:13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">
                  <v:imagedata r:id="rId15" o:title="" croptop="4556f" cropbottom="12819f" cropleft="4787f" cropright="1153f"/>
                  <v:path arrowok="t"/>
                </v:shape>
                <v:shape id="Picture 32" o:spid="_x0000_s1028" type="#_x0000_t75" style="position:absolute;left:27948;width:26632;height:13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">
                  <v:imagedata r:id="rId16" o:title="" croptop="4097f" cropbottom="12467f" cropleft="3606f" cropright="997f"/>
                  <v:path arrowok="t"/>
                </v:shape>
                <w10:wrap type="tight"/>
              </v:group>
            </w:pict>
          </mc:Fallback>
        </mc:AlternateContent>
      </w:r>
      <w:r w:rsidR="00BC0C78">
        <w:t xml:space="preserve">Figure </w:t>
      </w:r>
      <w:r w:rsidR="00BC0C78">
        <w:fldChar w:fldCharType="begin"/>
      </w:r>
      <w:r w:rsidR="00BC0C78">
        <w:instrText xml:space="preserve"> SEQ Figure \* ARABIC </w:instrText>
      </w:r>
      <w:r w:rsidR="00BC0C78">
        <w:fldChar w:fldCharType="separate"/>
      </w:r>
      <w:r w:rsidR="00BC0C78">
        <w:rPr>
          <w:noProof/>
        </w:rPr>
        <w:t>1</w:t>
      </w:r>
      <w:r w:rsidR="00BC0C78">
        <w:fldChar w:fldCharType="end"/>
      </w:r>
      <w:r w:rsidR="00BC0C78">
        <w:t>.1 The Logarithm of World Covid-19 Case Number</w:t>
      </w:r>
      <w:r>
        <w:t xml:space="preserve">   </w: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.2</w:t>
      </w:r>
      <w:r>
        <w:t xml:space="preserve"> The </w:t>
      </w:r>
      <w:r>
        <w:t>Logarithm of World Covid-19 Death</w:t>
      </w:r>
      <w:r>
        <w:t xml:space="preserve"> Number</w:t>
      </w:r>
    </w:p>
    <w:p w:rsidR="00BB1632" w:rsidRDefault="00BB1632" w:rsidP="00BB1632">
      <w:pPr>
        <w:ind w:left="270" w:hangingChars="150" w:hanging="270"/>
      </w:pPr>
      <w:r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170953</wp:posOffset>
                </wp:positionH>
                <wp:positionV relativeFrom="paragraph">
                  <wp:posOffset>1577754</wp:posOffset>
                </wp:positionV>
                <wp:extent cx="5398604" cy="1343191"/>
                <wp:effectExtent l="0" t="0" r="0" b="9525"/>
                <wp:wrapTight wrapText="bothSides">
                  <wp:wrapPolygon edited="0">
                    <wp:start x="0" y="0"/>
                    <wp:lineTo x="0" y="21447"/>
                    <wp:lineTo x="11205" y="21447"/>
                    <wp:lineTo x="21496" y="21447"/>
                    <wp:lineTo x="21496" y="0"/>
                    <wp:lineTo x="0" y="0"/>
                  </wp:wrapPolygon>
                </wp:wrapTight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604" cy="1343191"/>
                          <a:chOff x="0" y="0"/>
                          <a:chExt cx="5398604" cy="1343191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20" t="6647" r="2265" b="19888"/>
                          <a:stretch/>
                        </pic:blipFill>
                        <pic:spPr bwMode="auto">
                          <a:xfrm>
                            <a:off x="0" y="0"/>
                            <a:ext cx="2571750" cy="1337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5" t="6517" r="1842" b="19455"/>
                          <a:stretch/>
                        </pic:blipFill>
                        <pic:spPr bwMode="auto">
                          <a:xfrm>
                            <a:off x="2830664" y="3976"/>
                            <a:ext cx="2567940" cy="133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92DC1A" id="Group 37" o:spid="_x0000_s1026" style="position:absolute;left:0;text-align:left;margin-left:13.45pt;margin-top:124.25pt;width:425.1pt;height:105.75pt;z-index:251660288" coordsize="53986,13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">
                <v:shape id="Picture 30" o:spid="_x0000_s1027" type="#_x0000_t75" style="position:absolute;width:25717;height:1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">
                  <v:imagedata r:id="rId19" o:title="" croptop="4356f" cropbottom="13034f" cropleft="4535f" cropright="1484f"/>
                  <v:path arrowok="t"/>
                </v:shape>
                <v:shape id="Picture 31" o:spid="_x0000_s1028" type="#_x0000_t75" style="position:absolute;left:28306;top:39;width:25680;height:13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">
                  <v:imagedata r:id="rId20" o:title="" croptop="4271f" cropbottom="12750f" cropleft="4525f" cropright="1207f"/>
                  <v:path arrowok="t"/>
                </v:shape>
                <w10:wrap type="tight"/>
              </v:group>
            </w:pict>
          </mc:Fallback>
        </mc:AlternateContent>
      </w:r>
      <w:r>
        <w:rPr>
          <w:sz w:val="18"/>
          <w:szCs w:val="18"/>
        </w:rPr>
        <w:t>Figure 1.3 The Ratio</w:t>
      </w:r>
      <w:r w:rsidRPr="00BB1632">
        <w:rPr>
          <w:sz w:val="18"/>
          <w:szCs w:val="18"/>
        </w:rPr>
        <w:t xml:space="preserve"> of World Covid-19 </w:t>
      </w:r>
      <w:r>
        <w:rPr>
          <w:sz w:val="18"/>
          <w:szCs w:val="18"/>
        </w:rPr>
        <w:t xml:space="preserve">Death to </w:t>
      </w:r>
      <w:r w:rsidRPr="00BB1632">
        <w:rPr>
          <w:sz w:val="18"/>
          <w:szCs w:val="18"/>
        </w:rPr>
        <w:t>Case N</w:t>
      </w:r>
      <w:r w:rsidR="00333673">
        <w:rPr>
          <w:sz w:val="18"/>
          <w:szCs w:val="18"/>
        </w:rPr>
        <w:t>umber   Figure 1.4</w:t>
      </w:r>
      <w:r>
        <w:rPr>
          <w:sz w:val="18"/>
          <w:szCs w:val="18"/>
        </w:rPr>
        <w:t xml:space="preserve"> The Ratio</w:t>
      </w:r>
      <w:r w:rsidRPr="00BB1632">
        <w:rPr>
          <w:sz w:val="18"/>
          <w:szCs w:val="18"/>
        </w:rPr>
        <w:t xml:space="preserve"> of World Covid-19 Death</w:t>
      </w:r>
      <w:r>
        <w:rPr>
          <w:sz w:val="18"/>
          <w:szCs w:val="18"/>
        </w:rPr>
        <w:t>/Pop*100</w:t>
      </w:r>
      <w:r>
        <w:rPr>
          <w:rFonts w:hint="eastAsia"/>
        </w:rPr>
        <w:t xml:space="preserve">  </w:t>
      </w:r>
    </w:p>
    <w:p w:rsidR="00BC0C78" w:rsidRPr="00BB1632" w:rsidRDefault="00333673" w:rsidP="00BB1632">
      <w:pPr>
        <w:ind w:leftChars="100" w:left="330" w:hangingChars="50" w:hanging="90"/>
        <w:rPr>
          <w:sz w:val="18"/>
          <w:szCs w:val="18"/>
        </w:rPr>
      </w:pPr>
      <w:r>
        <w:rPr>
          <w:sz w:val="18"/>
          <w:szCs w:val="18"/>
        </w:rPr>
        <w:t>Figure 1.5</w:t>
      </w:r>
      <w:r w:rsidR="00BB1632">
        <w:rPr>
          <w:sz w:val="18"/>
          <w:szCs w:val="18"/>
        </w:rPr>
        <w:t xml:space="preserve"> The </w:t>
      </w:r>
      <w:r w:rsidR="00BB1632">
        <w:rPr>
          <w:sz w:val="18"/>
          <w:szCs w:val="18"/>
        </w:rPr>
        <w:t>Logarithm</w:t>
      </w:r>
      <w:r w:rsidR="00BB1632" w:rsidRPr="00BB1632">
        <w:rPr>
          <w:sz w:val="18"/>
          <w:szCs w:val="18"/>
        </w:rPr>
        <w:t xml:space="preserve"> of World</w:t>
      </w:r>
      <w:r w:rsidR="00BB1632">
        <w:rPr>
          <w:sz w:val="18"/>
          <w:szCs w:val="18"/>
        </w:rPr>
        <w:t xml:space="preserve"> Population in 2019</w:t>
      </w:r>
      <w:r w:rsidR="00BB1632">
        <w:rPr>
          <w:sz w:val="18"/>
          <w:szCs w:val="18"/>
        </w:rPr>
        <w:t xml:space="preserve">   </w:t>
      </w:r>
      <w:r w:rsidR="00301847">
        <w:rPr>
          <w:sz w:val="18"/>
          <w:szCs w:val="18"/>
        </w:rPr>
        <w:t xml:space="preserve"> </w:t>
      </w:r>
      <w:r>
        <w:rPr>
          <w:sz w:val="18"/>
          <w:szCs w:val="18"/>
        </w:rPr>
        <w:t>Figure 1.6</w:t>
      </w:r>
      <w:r w:rsidR="00BB1632">
        <w:rPr>
          <w:sz w:val="18"/>
          <w:szCs w:val="18"/>
        </w:rPr>
        <w:t xml:space="preserve"> The Logarithm</w:t>
      </w:r>
      <w:r w:rsidR="00BB1632" w:rsidRPr="00BB1632">
        <w:rPr>
          <w:sz w:val="18"/>
          <w:szCs w:val="18"/>
        </w:rPr>
        <w:t xml:space="preserve"> of World</w:t>
      </w:r>
      <w:r w:rsidR="00301847">
        <w:rPr>
          <w:sz w:val="18"/>
          <w:szCs w:val="18"/>
        </w:rPr>
        <w:t xml:space="preserve"> Population Density in 2019</w:t>
      </w:r>
      <w:r w:rsidR="00BC0C78">
        <w:rPr>
          <w:rFonts w:hint="eastAsia"/>
        </w:rPr>
        <w:t xml:space="preserve"> </w:t>
      </w:r>
    </w:p>
    <w:p w:rsidR="00BC0C78" w:rsidRDefault="000D1E05" w:rsidP="009F64CD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73458BD8" wp14:editId="4E12D2F5">
                <wp:extent cx="5430216" cy="1382423"/>
                <wp:effectExtent l="0" t="0" r="0" b="8255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0216" cy="1382423"/>
                          <a:chOff x="0" y="0"/>
                          <a:chExt cx="5430216" cy="1382423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03" t="7390" r="2045" b="20847"/>
                          <a:stretch/>
                        </pic:blipFill>
                        <pic:spPr bwMode="auto">
                          <a:xfrm>
                            <a:off x="0" y="0"/>
                            <a:ext cx="2687320" cy="1365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7" t="6821" r="2275" b="18764"/>
                          <a:stretch/>
                        </pic:blipFill>
                        <pic:spPr bwMode="auto">
                          <a:xfrm>
                            <a:off x="2842591" y="15903"/>
                            <a:ext cx="2587625" cy="136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E89107" id="Group 38" o:spid="_x0000_s1026" style="width:427.6pt;height:108.85pt;mso-position-horizontal-relative:char;mso-position-vertical-relative:line" coordsize="54302,13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">
                <v:shape id="Picture 34" o:spid="_x0000_s1027" type="#_x0000_t75" style="position:absolute;width:26873;height:1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">
                  <v:imagedata r:id="rId23" o:title="" croptop="4843f" cropbottom="13662f" cropleft="4721f" cropright="1340f"/>
                  <v:path arrowok="t"/>
                </v:shape>
                <v:shape id="Picture 33" o:spid="_x0000_s1028" type="#_x0000_t75" style="position:absolute;left:28425;top:159;width:25877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">
                  <v:imagedata r:id="rId24" o:title="" croptop="4470f" cropbottom="12297f" cropleft="4671f" cropright="1491f"/>
                  <v:path arrowok="t"/>
                </v:shape>
                <w10:anchorlock/>
              </v:group>
            </w:pict>
          </mc:Fallback>
        </mc:AlternateContent>
      </w:r>
    </w:p>
    <w:p w:rsidR="00AC2DCD" w:rsidRDefault="00AC2DCD" w:rsidP="009F64CD">
      <w:pPr>
        <w:rPr>
          <w:sz w:val="18"/>
          <w:szCs w:val="18"/>
        </w:rPr>
      </w:pPr>
    </w:p>
    <w:p w:rsidR="00AC2DCD" w:rsidRDefault="00AC2DCD" w:rsidP="009F64CD">
      <w:pPr>
        <w:rPr>
          <w:sz w:val="18"/>
          <w:szCs w:val="18"/>
        </w:rPr>
      </w:pPr>
    </w:p>
    <w:p w:rsidR="00AC2DCD" w:rsidRDefault="00AC2DCD" w:rsidP="009F64CD">
      <w:pPr>
        <w:rPr>
          <w:sz w:val="18"/>
          <w:szCs w:val="18"/>
        </w:rPr>
      </w:pPr>
    </w:p>
    <w:p w:rsidR="00AC2DCD" w:rsidRPr="00AC2DCD" w:rsidRDefault="00AC2DCD" w:rsidP="00AC2DCD">
      <w:pPr>
        <w:keepNext/>
        <w:spacing w:after="120"/>
        <w:jc w:val="center"/>
        <w:rPr>
          <w:rFonts w:eastAsia="SimSun"/>
          <w:sz w:val="18"/>
          <w:szCs w:val="18"/>
        </w:rPr>
      </w:pPr>
      <w:r w:rsidRPr="00AC2DCD">
        <w:rPr>
          <w:rFonts w:eastAsia="SimSun"/>
          <w:sz w:val="18"/>
          <w:szCs w:val="18"/>
        </w:rPr>
        <w:t xml:space="preserve">Table </w:t>
      </w:r>
      <w:r w:rsidR="00316667">
        <w:rPr>
          <w:rFonts w:eastAsia="SimSun"/>
          <w:sz w:val="18"/>
          <w:szCs w:val="18"/>
        </w:rPr>
        <w:t>3</w:t>
      </w:r>
      <w:r w:rsidR="00E2077E">
        <w:rPr>
          <w:rFonts w:eastAsia="SimSun"/>
          <w:sz w:val="18"/>
          <w:szCs w:val="18"/>
        </w:rPr>
        <w:t>.2</w:t>
      </w:r>
      <w:r w:rsidRPr="00AC2DCD">
        <w:rPr>
          <w:rFonts w:eastAsia="SimSun"/>
          <w:sz w:val="18"/>
          <w:szCs w:val="18"/>
        </w:rPr>
        <w:t>: ANOVA Test Results of Comparing Models 1</w:t>
      </w:r>
      <w:r w:rsidR="008368C6">
        <w:rPr>
          <w:rFonts w:eastAsia="SimSun"/>
          <w:sz w:val="18"/>
          <w:szCs w:val="18"/>
        </w:rPr>
        <w:t xml:space="preserve"> </w:t>
      </w:r>
      <w:r w:rsidRPr="00AC2DCD">
        <w:rPr>
          <w:rFonts w:eastAsia="SimSun"/>
          <w:sz w:val="18"/>
          <w:szCs w:val="18"/>
        </w:rPr>
        <w:t>&amp;</w:t>
      </w:r>
      <w:r w:rsidR="008368C6">
        <w:rPr>
          <w:rFonts w:eastAsia="SimSun"/>
          <w:sz w:val="18"/>
          <w:szCs w:val="18"/>
        </w:rPr>
        <w:t xml:space="preserve"> </w:t>
      </w:r>
      <w:r w:rsidRPr="00AC2DCD">
        <w:rPr>
          <w:rFonts w:eastAsia="SimSun"/>
          <w:sz w:val="18"/>
          <w:szCs w:val="18"/>
        </w:rPr>
        <w:t>2</w:t>
      </w:r>
    </w:p>
    <w:tbl>
      <w:tblPr>
        <w:tblStyle w:val="Table"/>
        <w:tblW w:w="3935" w:type="pct"/>
        <w:jc w:val="center"/>
        <w:tblInd w:w="0" w:type="dxa"/>
        <w:tblLook w:val="07E0" w:firstRow="1" w:lastRow="1" w:firstColumn="1" w:lastColumn="1" w:noHBand="1" w:noVBand="1"/>
      </w:tblPr>
      <w:tblGrid>
        <w:gridCol w:w="1392"/>
        <w:gridCol w:w="878"/>
        <w:gridCol w:w="768"/>
        <w:gridCol w:w="490"/>
        <w:gridCol w:w="1312"/>
        <w:gridCol w:w="885"/>
        <w:gridCol w:w="1378"/>
      </w:tblGrid>
      <w:tr w:rsidR="00AC2DCD" w:rsidRPr="00AC2DCD" w:rsidTr="00AC2DCD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Model 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Res.DF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RSS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Sum of Sq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Pr(&gt;F)</w:t>
            </w:r>
          </w:p>
        </w:tc>
      </w:tr>
      <w:tr w:rsidR="00AC2DCD" w:rsidRPr="00AC2DCD" w:rsidTr="00AC2DCD">
        <w:trPr>
          <w:jc w:val="center"/>
        </w:trPr>
        <w:tc>
          <w:tcPr>
            <w:tcW w:w="0" w:type="auto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52547</w:t>
            </w:r>
          </w:p>
        </w:tc>
        <w:tc>
          <w:tcPr>
            <w:tcW w:w="0" w:type="auto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39.17</w:t>
            </w: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</w:tr>
      <w:tr w:rsidR="00AC2DCD" w:rsidRPr="00AC2DCD" w:rsidTr="00AC2DCD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52534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38.78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388052910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40.438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&lt;2.2e-16 ***</w:t>
            </w:r>
          </w:p>
        </w:tc>
      </w:tr>
    </w:tbl>
    <w:p w:rsidR="00AC2DCD" w:rsidRPr="00AC2DCD" w:rsidRDefault="00AC2DCD" w:rsidP="00AC2DCD">
      <w:pPr>
        <w:spacing w:after="200"/>
        <w:rPr>
          <w:rFonts w:eastAsia="SimSun"/>
          <w:sz w:val="18"/>
          <w:szCs w:val="18"/>
          <w:lang w:eastAsia="en-US"/>
        </w:rPr>
      </w:pPr>
    </w:p>
    <w:p w:rsidR="00AC2DCD" w:rsidRPr="00AC2DCD" w:rsidRDefault="00AC2DCD" w:rsidP="00AC2DCD">
      <w:pPr>
        <w:keepNext/>
        <w:spacing w:after="120"/>
        <w:jc w:val="center"/>
        <w:rPr>
          <w:rFonts w:eastAsia="SimSun"/>
          <w:sz w:val="18"/>
          <w:szCs w:val="18"/>
        </w:rPr>
      </w:pPr>
      <w:r w:rsidRPr="00AC2DCD">
        <w:rPr>
          <w:rFonts w:eastAsia="SimSun"/>
          <w:sz w:val="18"/>
          <w:szCs w:val="18"/>
        </w:rPr>
        <w:t xml:space="preserve">Table </w:t>
      </w:r>
      <w:r w:rsidR="00316667">
        <w:rPr>
          <w:rFonts w:eastAsia="SimSun"/>
          <w:sz w:val="18"/>
          <w:szCs w:val="18"/>
        </w:rPr>
        <w:t>3</w:t>
      </w:r>
      <w:r w:rsidR="00E2077E">
        <w:rPr>
          <w:rFonts w:eastAsia="SimSun"/>
          <w:sz w:val="18"/>
          <w:szCs w:val="18"/>
        </w:rPr>
        <w:t>.3</w:t>
      </w:r>
      <w:r w:rsidRPr="00AC2DCD">
        <w:rPr>
          <w:rFonts w:eastAsia="SimSun"/>
          <w:sz w:val="18"/>
          <w:szCs w:val="18"/>
        </w:rPr>
        <w:t>: ANOVA Test Results of Comparing Models 2</w:t>
      </w:r>
      <w:r w:rsidR="008368C6">
        <w:rPr>
          <w:rFonts w:eastAsia="SimSun"/>
          <w:sz w:val="18"/>
          <w:szCs w:val="18"/>
        </w:rPr>
        <w:t xml:space="preserve"> </w:t>
      </w:r>
      <w:r w:rsidRPr="00AC2DCD">
        <w:rPr>
          <w:rFonts w:eastAsia="SimSun"/>
          <w:sz w:val="18"/>
          <w:szCs w:val="18"/>
        </w:rPr>
        <w:t>&amp;</w:t>
      </w:r>
      <w:r w:rsidR="008368C6">
        <w:rPr>
          <w:rFonts w:eastAsia="SimSun"/>
          <w:sz w:val="18"/>
          <w:szCs w:val="18"/>
        </w:rPr>
        <w:t xml:space="preserve"> </w:t>
      </w:r>
      <w:r w:rsidRPr="00AC2DCD">
        <w:rPr>
          <w:rFonts w:eastAsia="SimSun"/>
          <w:sz w:val="18"/>
          <w:szCs w:val="18"/>
        </w:rPr>
        <w:t>3</w:t>
      </w:r>
    </w:p>
    <w:tbl>
      <w:tblPr>
        <w:tblStyle w:val="Table"/>
        <w:tblW w:w="3935" w:type="pct"/>
        <w:jc w:val="center"/>
        <w:tblInd w:w="0" w:type="dxa"/>
        <w:tblLook w:val="07E0" w:firstRow="1" w:lastRow="1" w:firstColumn="1" w:lastColumn="1" w:noHBand="1" w:noVBand="1"/>
      </w:tblPr>
      <w:tblGrid>
        <w:gridCol w:w="1423"/>
        <w:gridCol w:w="897"/>
        <w:gridCol w:w="784"/>
        <w:gridCol w:w="469"/>
        <w:gridCol w:w="1219"/>
        <w:gridCol w:w="904"/>
        <w:gridCol w:w="1407"/>
      </w:tblGrid>
      <w:tr w:rsidR="00AC2DCD" w:rsidRPr="00AC2DCD" w:rsidTr="00AC2DCD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Model 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Res.DF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RSS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Sum of Sq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Pr(&gt;F)</w:t>
            </w:r>
          </w:p>
        </w:tc>
      </w:tr>
      <w:tr w:rsidR="00AC2DCD" w:rsidRPr="00AC2DCD" w:rsidTr="00AC2DCD">
        <w:trPr>
          <w:jc w:val="center"/>
        </w:trPr>
        <w:tc>
          <w:tcPr>
            <w:tcW w:w="0" w:type="auto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52534</w:t>
            </w:r>
          </w:p>
        </w:tc>
        <w:tc>
          <w:tcPr>
            <w:tcW w:w="0" w:type="auto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38.78</w:t>
            </w: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</w:tr>
      <w:tr w:rsidR="00AC2DCD" w:rsidRPr="00AC2DCD" w:rsidTr="00AC2DCD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52533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38.77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11207507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15.187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9.75e-05 ***</w:t>
            </w:r>
          </w:p>
        </w:tc>
      </w:tr>
    </w:tbl>
    <w:p w:rsidR="00AC2DCD" w:rsidRPr="00AC2DCD" w:rsidRDefault="00AC2DCD" w:rsidP="00AC2DCD">
      <w:pPr>
        <w:spacing w:after="200"/>
        <w:rPr>
          <w:rFonts w:eastAsia="SimSun"/>
          <w:sz w:val="18"/>
          <w:szCs w:val="18"/>
          <w:lang w:eastAsia="en-US"/>
        </w:rPr>
      </w:pPr>
    </w:p>
    <w:p w:rsidR="00AC2DCD" w:rsidRPr="00AC2DCD" w:rsidRDefault="00AC2DCD" w:rsidP="00AC2DCD">
      <w:pPr>
        <w:keepNext/>
        <w:spacing w:after="120"/>
        <w:jc w:val="center"/>
        <w:rPr>
          <w:rFonts w:eastAsia="SimSun"/>
          <w:sz w:val="18"/>
          <w:szCs w:val="18"/>
        </w:rPr>
      </w:pPr>
      <w:r w:rsidRPr="00AC2DCD">
        <w:rPr>
          <w:rFonts w:eastAsia="SimSun"/>
          <w:sz w:val="18"/>
          <w:szCs w:val="18"/>
        </w:rPr>
        <w:t xml:space="preserve">Table </w:t>
      </w:r>
      <w:r w:rsidR="00316667">
        <w:rPr>
          <w:rFonts w:eastAsia="SimSun"/>
          <w:sz w:val="18"/>
          <w:szCs w:val="18"/>
        </w:rPr>
        <w:t>3.</w:t>
      </w:r>
      <w:r w:rsidR="00E2077E">
        <w:rPr>
          <w:rFonts w:eastAsia="SimSun"/>
          <w:sz w:val="18"/>
          <w:szCs w:val="18"/>
        </w:rPr>
        <w:t>5</w:t>
      </w:r>
      <w:r w:rsidRPr="00AC2DCD">
        <w:rPr>
          <w:rFonts w:eastAsia="SimSun"/>
          <w:sz w:val="18"/>
          <w:szCs w:val="18"/>
        </w:rPr>
        <w:t>: ANOVA Test Results of Comparing Models 3</w:t>
      </w:r>
      <w:r w:rsidR="008368C6">
        <w:rPr>
          <w:rFonts w:eastAsia="SimSun"/>
          <w:sz w:val="18"/>
          <w:szCs w:val="18"/>
        </w:rPr>
        <w:t xml:space="preserve"> </w:t>
      </w:r>
      <w:r w:rsidRPr="00AC2DCD">
        <w:rPr>
          <w:rFonts w:eastAsia="SimSun"/>
          <w:sz w:val="18"/>
          <w:szCs w:val="18"/>
        </w:rPr>
        <w:t>&amp;</w:t>
      </w:r>
      <w:r w:rsidR="008368C6">
        <w:rPr>
          <w:rFonts w:eastAsia="SimSun"/>
          <w:sz w:val="18"/>
          <w:szCs w:val="18"/>
        </w:rPr>
        <w:t xml:space="preserve"> </w:t>
      </w:r>
      <w:r w:rsidRPr="00AC2DCD">
        <w:rPr>
          <w:rFonts w:eastAsia="SimSun"/>
          <w:sz w:val="18"/>
          <w:szCs w:val="18"/>
        </w:rPr>
        <w:t>4</w:t>
      </w:r>
    </w:p>
    <w:tbl>
      <w:tblPr>
        <w:tblStyle w:val="Table"/>
        <w:tblW w:w="3935" w:type="pct"/>
        <w:jc w:val="center"/>
        <w:tblInd w:w="0" w:type="dxa"/>
        <w:tblLook w:val="07E0" w:firstRow="1" w:lastRow="1" w:firstColumn="1" w:lastColumn="1" w:noHBand="1" w:noVBand="1"/>
      </w:tblPr>
      <w:tblGrid>
        <w:gridCol w:w="1409"/>
        <w:gridCol w:w="888"/>
        <w:gridCol w:w="776"/>
        <w:gridCol w:w="464"/>
        <w:gridCol w:w="1278"/>
        <w:gridCol w:w="895"/>
        <w:gridCol w:w="1393"/>
      </w:tblGrid>
      <w:tr w:rsidR="00AC2DCD" w:rsidRPr="00AC2DCD" w:rsidTr="00AC2DCD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Model 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Res.DF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RSS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Sum of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Pr(&gt;F)</w:t>
            </w:r>
          </w:p>
        </w:tc>
      </w:tr>
      <w:tr w:rsidR="00AC2DCD" w:rsidRPr="00AC2DCD" w:rsidTr="00AC2DCD">
        <w:trPr>
          <w:jc w:val="center"/>
        </w:trPr>
        <w:tc>
          <w:tcPr>
            <w:tcW w:w="0" w:type="auto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3</w:t>
            </w:r>
          </w:p>
        </w:tc>
        <w:tc>
          <w:tcPr>
            <w:tcW w:w="0" w:type="auto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52533</w:t>
            </w:r>
          </w:p>
        </w:tc>
        <w:tc>
          <w:tcPr>
            <w:tcW w:w="0" w:type="auto"/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38.77</w:t>
            </w: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0" w:type="auto"/>
          </w:tcPr>
          <w:p w:rsidR="00AC2DCD" w:rsidRPr="00AC2DCD" w:rsidRDefault="00AC2DCD" w:rsidP="00AC2DCD">
            <w:pPr>
              <w:rPr>
                <w:rFonts w:eastAsia="SimSun"/>
                <w:sz w:val="18"/>
                <w:szCs w:val="18"/>
              </w:rPr>
            </w:pPr>
          </w:p>
        </w:tc>
      </w:tr>
      <w:tr w:rsidR="00AC2DCD" w:rsidRPr="00AC2DCD" w:rsidTr="00AC2DCD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52534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38.78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-1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-11207507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15.187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AC2DCD" w:rsidRPr="00AC2DCD" w:rsidRDefault="00AC2DCD" w:rsidP="00AC2DCD">
            <w:pPr>
              <w:spacing w:before="36" w:after="36"/>
              <w:rPr>
                <w:rFonts w:eastAsia="SimSun"/>
                <w:sz w:val="18"/>
                <w:szCs w:val="18"/>
              </w:rPr>
            </w:pPr>
            <w:r w:rsidRPr="00AC2DCD">
              <w:rPr>
                <w:rFonts w:eastAsia="SimSun"/>
                <w:sz w:val="18"/>
                <w:szCs w:val="18"/>
              </w:rPr>
              <w:t>9.75e-05 ***</w:t>
            </w:r>
          </w:p>
        </w:tc>
      </w:tr>
    </w:tbl>
    <w:p w:rsidR="00AC2DCD" w:rsidRPr="00AC2DCD" w:rsidRDefault="00AC2DCD" w:rsidP="00AC2DCD">
      <w:pPr>
        <w:spacing w:after="200"/>
        <w:rPr>
          <w:rFonts w:ascii="Cambria" w:eastAsia="SimSun" w:hAnsi="Cambria"/>
          <w:lang w:eastAsia="en-US"/>
        </w:rPr>
      </w:pPr>
    </w:p>
    <w:p w:rsidR="00AC2DCD" w:rsidRPr="00A825BA" w:rsidRDefault="00AC2DCD" w:rsidP="009F64CD">
      <w:pPr>
        <w:rPr>
          <w:rFonts w:hint="eastAsia"/>
          <w:sz w:val="18"/>
          <w:szCs w:val="18"/>
        </w:rPr>
      </w:pPr>
    </w:p>
    <w:sectPr w:rsidR="00AC2DCD" w:rsidRPr="00A825BA">
      <w:pgSz w:w="11906" w:h="16838"/>
      <w:pgMar w:top="1440" w:right="1440" w:bottom="1440" w:left="1440" w:header="720" w:footer="720" w:gutter="0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420"/>
  <w:noPunctuationKerning/>
  <w:characterSpacingControl w:val="doNotCompress"/>
  <w:savePreviewPicture/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ys7A0MjY0tDQ1NDRW0lEKTi0uzszPAykwqgUALBXY5CwAAAA="/>
  </w:docVars>
  <w:rsids>
    <w:rsidRoot w:val="00E14E7D"/>
    <w:rsid w:val="000D1E05"/>
    <w:rsid w:val="000F3F10"/>
    <w:rsid w:val="00106775"/>
    <w:rsid w:val="00301847"/>
    <w:rsid w:val="00316667"/>
    <w:rsid w:val="00333673"/>
    <w:rsid w:val="003D189C"/>
    <w:rsid w:val="005D7591"/>
    <w:rsid w:val="00627C20"/>
    <w:rsid w:val="008368C6"/>
    <w:rsid w:val="009A7EA1"/>
    <w:rsid w:val="009F64CD"/>
    <w:rsid w:val="00A51341"/>
    <w:rsid w:val="00A825BA"/>
    <w:rsid w:val="00AA4255"/>
    <w:rsid w:val="00AC2DCD"/>
    <w:rsid w:val="00B42951"/>
    <w:rsid w:val="00B64D7C"/>
    <w:rsid w:val="00BA6E74"/>
    <w:rsid w:val="00BB1632"/>
    <w:rsid w:val="00BC0C78"/>
    <w:rsid w:val="00BC215C"/>
    <w:rsid w:val="00C121CB"/>
    <w:rsid w:val="00CD0E98"/>
    <w:rsid w:val="00D73A93"/>
    <w:rsid w:val="00E14E7D"/>
    <w:rsid w:val="00E2077E"/>
    <w:rsid w:val="00E556B1"/>
    <w:rsid w:val="00EE0F37"/>
    <w:rsid w:val="00F131AD"/>
    <w:rsid w:val="00F5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FC551B"/>
  <w15:chartTrackingRefBased/>
  <w15:docId w15:val="{889AEB19-23AA-45F4-8F01-640FC208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EE0F37"/>
    <w:pPr>
      <w:keepNext/>
      <w:jc w:val="center"/>
    </w:pPr>
    <w:rPr>
      <w:rFonts w:eastAsia="Times New Roman"/>
      <w:sz w:val="18"/>
      <w:szCs w:val="18"/>
    </w:rPr>
  </w:style>
  <w:style w:type="table" w:customStyle="1" w:styleId="Table">
    <w:name w:val="Table"/>
    <w:semiHidden/>
    <w:qFormat/>
    <w:rsid w:val="00AC2DCD"/>
    <w:pPr>
      <w:spacing w:after="200"/>
    </w:pPr>
    <w:rPr>
      <w:rFonts w:ascii="Cambria" w:eastAsia="Times New Roman" w:hAnsi="Cambria"/>
      <w:sz w:val="24"/>
      <w:szCs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4D7C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4D7C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7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1CEB729B-D810-44DA-8900-D6F9DF212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Chapel Hill</Company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Rui</dc:creator>
  <cp:keywords/>
  <dc:description/>
  <cp:lastModifiedBy>Li Rui</cp:lastModifiedBy>
  <cp:revision>25</cp:revision>
  <dcterms:created xsi:type="dcterms:W3CDTF">2020-12-01T11:11:00Z</dcterms:created>
  <dcterms:modified xsi:type="dcterms:W3CDTF">2020-12-01T19:00:00Z</dcterms:modified>
</cp:coreProperties>
</file>